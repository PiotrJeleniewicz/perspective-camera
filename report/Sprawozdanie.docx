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392191" w:rsidRPr="00AC4166" w:rsidRDefault="009B4C67" w:rsidP="009B4C67">
      <w:pPr>
        <w:tabs>
          <w:tab w:val="right" w:pos="9072"/>
        </w:tabs>
      </w:pPr>
      <w:r w:rsidRPr="00AC4166">
        <w:t xml:space="preserve">Autor: </w:t>
      </w:r>
      <w:sdt>
        <w:sdtPr>
          <w:rPr>
            <w:b/>
          </w:rPr>
          <w:alias w:val="Autor"/>
          <w:tag w:val=""/>
          <w:id w:val="455600033"/>
          <w:placeholder>
            <w:docPart w:val="04FC2AA40909DB45AC90916871CB027F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r w:rsidR="00AC4166" w:rsidRPr="00AC4166">
            <w:rPr>
              <w:b/>
            </w:rPr>
            <w:t>Krzysztof Dąbrowski</w:t>
          </w:r>
        </w:sdtContent>
      </w:sdt>
      <w:r w:rsidRPr="00AC4166">
        <w:rPr>
          <w:b/>
        </w:rPr>
        <w:t xml:space="preserve"> 293101</w:t>
      </w:r>
      <w:r w:rsidRPr="00AC4166">
        <w:rPr>
          <w:b/>
        </w:rPr>
        <w:tab/>
      </w:r>
      <w:r w:rsidRPr="00AC4166">
        <w:fldChar w:fldCharType="begin"/>
      </w:r>
      <w:r w:rsidRPr="00AC4166">
        <w:instrText xml:space="preserve"> DATE  \@ "d MMMM yyyy"  \* MERGEFORMAT </w:instrText>
      </w:r>
      <w:r w:rsidRPr="00AC4166">
        <w:fldChar w:fldCharType="separate"/>
      </w:r>
      <w:r w:rsidR="00B366D7" w:rsidRPr="00AC4166">
        <w:rPr>
          <w:noProof/>
        </w:rPr>
        <w:t>30 marca 2020</w:t>
      </w:r>
      <w:r w:rsidRPr="00AC4166">
        <w:fldChar w:fldCharType="end"/>
      </w:r>
    </w:p>
    <w:p w:rsidR="009B4C67" w:rsidRPr="00AC4166" w:rsidRDefault="00AC4166" w:rsidP="009B4C67">
      <w:pPr>
        <w:pStyle w:val="Title"/>
      </w:pPr>
      <w:r w:rsidRPr="00AC4166">
        <w:t>GRAFIKA KOMPUTEROWA</w:t>
      </w:r>
    </w:p>
    <w:p w:rsidR="00037979" w:rsidRPr="00AC4166" w:rsidRDefault="00037979" w:rsidP="00037979">
      <w:pPr>
        <w:pStyle w:val="Subtitle"/>
      </w:pPr>
      <w:r w:rsidRPr="00AC4166">
        <w:fldChar w:fldCharType="begin"/>
      </w:r>
      <w:r w:rsidRPr="00AC4166">
        <w:instrText xml:space="preserve"> TITLE   \* MERGEFORMAT </w:instrText>
      </w:r>
      <w:r w:rsidRPr="00AC4166">
        <w:fldChar w:fldCharType="end"/>
      </w:r>
      <w:sdt>
        <w:sdtPr>
          <w:alias w:val="Tytuł"/>
          <w:tag w:val=""/>
          <w:id w:val="-1377241429"/>
          <w:placeholder>
            <w:docPart w:val="65E777727337C6409BB60CE889768EF6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r w:rsidR="00AC4166" w:rsidRPr="00AC4166">
            <w:t>Projekt 1 - Sprawozdanie</w:t>
          </w:r>
        </w:sdtContent>
      </w:sdt>
    </w:p>
    <w:p w:rsidR="00037979" w:rsidRDefault="00037979" w:rsidP="00037979">
      <w:pPr>
        <w:pStyle w:val="Heading1"/>
      </w:pPr>
      <w:r w:rsidRPr="00AC4166">
        <w:t>Opis zadania</w:t>
      </w:r>
    </w:p>
    <w:p w:rsidR="005F118E" w:rsidRDefault="005F118E" w:rsidP="005F118E">
      <w:pPr>
        <w:jc w:val="both"/>
      </w:pPr>
      <w:r>
        <w:t>Celem projektu jest zaimplementowanie kamery mogącej obserwować trójwymiarowe obiekty w przestrzeni. Kamera będzie posiadała możliwość poruszania się w przestrzeni, wykonywania obrotów oraz zmiany aktualnego przybliżenia.</w:t>
      </w:r>
    </w:p>
    <w:p w:rsidR="005F118E" w:rsidRDefault="005F118E" w:rsidP="005F118E">
      <w:pPr>
        <w:jc w:val="both"/>
      </w:pPr>
      <w:hyperlink r:id="rId7" w:history="1">
        <w:r w:rsidRPr="005F118E">
          <w:rPr>
            <w:rStyle w:val="Hyperlink"/>
          </w:rPr>
          <w:t>Repozytorium z projektem</w:t>
        </w:r>
      </w:hyperlink>
      <w:r>
        <w:t xml:space="preserve"> jest dostępne na platformie </w:t>
      </w:r>
      <w:proofErr w:type="spellStart"/>
      <w:r>
        <w:t>Github</w:t>
      </w:r>
      <w:proofErr w:type="spellEnd"/>
      <w:r>
        <w:t>. Projekt jest udostępniony</w:t>
      </w:r>
      <w:r w:rsidR="0063209D">
        <w:t xml:space="preserve"> publicznie</w:t>
      </w:r>
      <w:r>
        <w:t xml:space="preserve"> na licencji MIT.</w:t>
      </w:r>
    </w:p>
    <w:p w:rsidR="005F118E" w:rsidRDefault="005F118E" w:rsidP="005F118E">
      <w:pPr>
        <w:pStyle w:val="Heading1"/>
      </w:pPr>
      <w:r>
        <w:t>Zmiany w stosunku do wstępnego planu</w:t>
      </w:r>
    </w:p>
    <w:p w:rsidR="005F118E" w:rsidRDefault="005F118E" w:rsidP="002B0FD6">
      <w:pPr>
        <w:jc w:val="both"/>
      </w:pPr>
      <w:r>
        <w:t xml:space="preserve">Ponieważ program wczytuje dane wyświetlanych obiektów z plików nie możliwa była implementacja w języku </w:t>
      </w:r>
      <w:proofErr w:type="spellStart"/>
      <w:r>
        <w:t>Javascript</w:t>
      </w:r>
      <w:proofErr w:type="spellEnd"/>
      <w:r>
        <w:t xml:space="preserve">. Zamiast tego zdecydowałem się na język </w:t>
      </w:r>
      <w:proofErr w:type="spellStart"/>
      <w:r>
        <w:t>Python</w:t>
      </w:r>
      <w:proofErr w:type="spellEnd"/>
      <w:r>
        <w:t xml:space="preserve"> i bibliotekę </w:t>
      </w:r>
      <w:proofErr w:type="spellStart"/>
      <w:r>
        <w:t>pygame</w:t>
      </w:r>
      <w:proofErr w:type="spellEnd"/>
      <w:r>
        <w:t>.</w:t>
      </w:r>
    </w:p>
    <w:p w:rsidR="005F118E" w:rsidRDefault="005F118E" w:rsidP="005F118E">
      <w:pPr>
        <w:pStyle w:val="Heading1"/>
      </w:pPr>
      <w:r>
        <w:t>Model matematyczny operacji</w:t>
      </w:r>
    </w:p>
    <w:p w:rsidR="005F118E" w:rsidRDefault="005F118E" w:rsidP="002B0FD6">
      <w:pPr>
        <w:jc w:val="both"/>
      </w:pPr>
      <w:r>
        <w:t xml:space="preserve">Program </w:t>
      </w:r>
      <w:r w:rsidR="00315461">
        <w:t>przechowuje wyświetlane modele jako macierz współrzędnych wierzchołków o wymiarach [</w:t>
      </w:r>
      <w:r w:rsidR="00315461">
        <w:rPr>
          <w:b/>
          <w:bCs/>
        </w:rPr>
        <w:t>n x 4]</w:t>
      </w:r>
      <w:r w:rsidR="00315461">
        <w:t xml:space="preserve">, gdzie n to liczba punktów danej figury oraz listę krawędzi. Kolejne kolumny w macierzy </w:t>
      </w:r>
      <w:proofErr w:type="spellStart"/>
      <w:r w:rsidR="00315461">
        <w:t>wieszołków</w:t>
      </w:r>
      <w:proofErr w:type="spellEnd"/>
      <w:r w:rsidR="00315461">
        <w:t xml:space="preserve"> to odpowiednio współrzędne x, y, z danego punktu oraz stała wartość 1. Pozwala to na sprawne wykonywanie transformacji wierzchołków. Krawędzie są przechowywane jako lista par numerów punktów, między którymi jest krawędź. Wyraźny podział między współrzędnymi wierzchołków a krawędziami pozwala na uniknięcie duplikacji danych i usprawnienie transfor</w:t>
      </w:r>
      <w:r w:rsidR="006009EB">
        <w:t>macji</w:t>
      </w:r>
      <w:r w:rsidR="00315461">
        <w:t>.</w:t>
      </w:r>
    </w:p>
    <w:p w:rsidR="00451575" w:rsidRDefault="00F012B1" w:rsidP="00F012B1">
      <w:pPr>
        <w:pStyle w:val="Heading1"/>
      </w:pPr>
      <w:r>
        <w:t>Transformacje</w:t>
      </w:r>
    </w:p>
    <w:p w:rsidR="00F012B1" w:rsidRDefault="00F012B1" w:rsidP="002E7AFC">
      <w:pPr>
        <w:jc w:val="both"/>
      </w:pPr>
      <w:r>
        <w:t>Operacje ruchu i obrotów kamery są real</w:t>
      </w:r>
      <w:r w:rsidR="002B0FD6">
        <w:t xml:space="preserve">izowane jako odpowiednie transformacje współrzędnych wierzchołków wszystkich figur. Transformacje są realizowane </w:t>
      </w:r>
      <w:r w:rsidR="002B0FD6" w:rsidRPr="002B4007">
        <w:rPr>
          <w:b/>
          <w:bCs/>
        </w:rPr>
        <w:t>jednocześnie</w:t>
      </w:r>
      <w:r w:rsidR="002B0FD6">
        <w:t xml:space="preserve"> dla wszystkich punktów danej figury przy pomocy operacji macierzowych.</w:t>
      </w:r>
    </w:p>
    <w:p w:rsidR="002B0FD6" w:rsidRDefault="002B0FD6" w:rsidP="00F012B1">
      <w:r>
        <w:t xml:space="preserve">Przy implementacji transformacji wzorowałem się </w:t>
      </w:r>
      <w:hyperlink r:id="rId8" w:history="1">
        <w:r w:rsidRPr="002B0FD6">
          <w:rPr>
            <w:rStyle w:val="Hyperlink"/>
          </w:rPr>
          <w:t>arty</w:t>
        </w:r>
        <w:r w:rsidRPr="002B0FD6">
          <w:rPr>
            <w:rStyle w:val="Hyperlink"/>
          </w:rPr>
          <w:t>k</w:t>
        </w:r>
        <w:r w:rsidRPr="002B0FD6">
          <w:rPr>
            <w:rStyle w:val="Hyperlink"/>
          </w:rPr>
          <w:t xml:space="preserve">ułem napisanym przez </w:t>
        </w:r>
        <w:proofErr w:type="spellStart"/>
        <w:r w:rsidRPr="002B0FD6">
          <w:rPr>
            <w:rStyle w:val="Hyperlink"/>
          </w:rPr>
          <w:t>Tob</w:t>
        </w:r>
        <w:r w:rsidRPr="002B0FD6">
          <w:rPr>
            <w:rStyle w:val="Hyperlink"/>
          </w:rPr>
          <w:t>biego</w:t>
        </w:r>
        <w:proofErr w:type="spellEnd"/>
        <w:r w:rsidRPr="002B0FD6">
          <w:rPr>
            <w:rStyle w:val="Hyperlink"/>
          </w:rPr>
          <w:t xml:space="preserve"> </w:t>
        </w:r>
        <w:proofErr w:type="spellStart"/>
        <w:r w:rsidRPr="002B0FD6">
          <w:rPr>
            <w:rStyle w:val="Hyperlink"/>
          </w:rPr>
          <w:t>Rufinu</w:t>
        </w:r>
        <w:r w:rsidRPr="002B0FD6">
          <w:rPr>
            <w:rStyle w:val="Hyperlink"/>
          </w:rPr>
          <w:t>s</w:t>
        </w:r>
        <w:r w:rsidRPr="002B0FD6">
          <w:rPr>
            <w:rStyle w:val="Hyperlink"/>
          </w:rPr>
          <w:t>a</w:t>
        </w:r>
        <w:proofErr w:type="spellEnd"/>
      </w:hyperlink>
      <w:r>
        <w:t>.</w:t>
      </w:r>
    </w:p>
    <w:p w:rsidR="002B0FD6" w:rsidRDefault="002B0FD6" w:rsidP="002B0FD6">
      <w:pPr>
        <w:pStyle w:val="Heading2"/>
      </w:pPr>
      <w:r>
        <w:t>Translacje</w:t>
      </w:r>
    </w:p>
    <w:p w:rsidR="002B0FD6" w:rsidRDefault="002B0FD6" w:rsidP="002E7AFC">
      <w:pPr>
        <w:jc w:val="both"/>
      </w:pPr>
      <w:bookmarkStart w:id="0" w:name="OLE_LINK3"/>
      <w:bookmarkStart w:id="1" w:name="OLE_LINK4"/>
      <w:r>
        <w:t>Ruch kamery w osiach x, y, z jest wykonywany poprzez translacje wszystkich wierzchołków o stały krok w każdej klatce, w której użytkownik naciska klawisz ruchu.</w:t>
      </w:r>
    </w:p>
    <w:bookmarkEnd w:id="0"/>
    <w:bookmarkEnd w:id="1"/>
    <w:p w:rsidR="002B0FD6" w:rsidRDefault="002B0FD6" w:rsidP="002B0FD6">
      <w:r>
        <w:t xml:space="preserve">W tym celu </w:t>
      </w:r>
      <w:bookmarkStart w:id="2" w:name="OLE_LINK5"/>
      <w:bookmarkStart w:id="3" w:name="OLE_LINK6"/>
      <w:r>
        <w:t xml:space="preserve">wykorzystana </w:t>
      </w:r>
      <w:bookmarkEnd w:id="2"/>
      <w:bookmarkEnd w:id="3"/>
      <w:r>
        <w:t>jest poniższa macierz</w:t>
      </w:r>
      <w:r w:rsidR="006A7B66">
        <w:t>:</w:t>
      </w:r>
    </w:p>
    <w:p w:rsidR="002B0FD6" w:rsidRDefault="002B0FD6" w:rsidP="002B0FD6">
      <w:pPr>
        <w:jc w:val="center"/>
      </w:pPr>
      <w:r w:rsidRPr="002B0FD6">
        <w:drawing>
          <wp:inline distT="0" distB="0" distL="0" distR="0" wp14:anchorId="6C4D6FCE" wp14:editId="004DAD2D">
            <wp:extent cx="3633216" cy="1412401"/>
            <wp:effectExtent l="0" t="0" r="0" b="0"/>
            <wp:docPr id="1" name="Picture 1" descr="A close up of a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5094" cy="141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FD6" w:rsidRDefault="002B0FD6" w:rsidP="00100D2B">
      <w:pPr>
        <w:pStyle w:val="Heading2"/>
      </w:pPr>
      <w:r>
        <w:lastRenderedPageBreak/>
        <w:t>Rotacje</w:t>
      </w:r>
    </w:p>
    <w:p w:rsidR="002B0FD6" w:rsidRDefault="002B0FD6" w:rsidP="00D34A25">
      <w:pPr>
        <w:jc w:val="both"/>
      </w:pPr>
      <w:r>
        <w:t>Obroty</w:t>
      </w:r>
      <w:r>
        <w:t xml:space="preserve"> kamery w osiach x, y, z jest wykonywany poprzez </w:t>
      </w:r>
      <w:r>
        <w:t xml:space="preserve">zmianę pozycji </w:t>
      </w:r>
      <w:r>
        <w:t>wszystkich wierzchołków o</w:t>
      </w:r>
      <w:r w:rsidR="00D34A25">
        <w:t> </w:t>
      </w:r>
      <w:r>
        <w:t>stały krok w każdej klatce, w której użytkownik naciska klawisz ruchu.</w:t>
      </w:r>
    </w:p>
    <w:p w:rsidR="002B0FD6" w:rsidRDefault="00AA0137" w:rsidP="002B0FD6">
      <w:bookmarkStart w:id="4" w:name="OLE_LINK7"/>
      <w:bookmarkStart w:id="5" w:name="OLE_LINK8"/>
      <w:r>
        <w:t xml:space="preserve">Do rotacji w osi x została </w:t>
      </w:r>
      <w:r>
        <w:t xml:space="preserve">wykorzystana </w:t>
      </w:r>
      <w:r>
        <w:t>poniższa macierz:</w:t>
      </w:r>
    </w:p>
    <w:bookmarkEnd w:id="4"/>
    <w:bookmarkEnd w:id="5"/>
    <w:p w:rsidR="00AA0137" w:rsidRDefault="00AA0137" w:rsidP="002B4007">
      <w:pPr>
        <w:jc w:val="center"/>
      </w:pPr>
      <w:r w:rsidRPr="00AA0137">
        <w:drawing>
          <wp:inline distT="0" distB="0" distL="0" distR="0" wp14:anchorId="1CAD3D27" wp14:editId="7E59ABA6">
            <wp:extent cx="4785360" cy="1317662"/>
            <wp:effectExtent l="0" t="0" r="2540" b="3175"/>
            <wp:docPr id="2" name="Picture 2" descr="A picture containing clock, me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2658" cy="13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007" w:rsidRDefault="002B4007" w:rsidP="002B4007">
      <w:bookmarkStart w:id="6" w:name="OLE_LINK9"/>
      <w:bookmarkStart w:id="7" w:name="OLE_LINK10"/>
      <w:r>
        <w:t xml:space="preserve">Do rotacji w osi </w:t>
      </w:r>
      <w:r>
        <w:t>y</w:t>
      </w:r>
      <w:r>
        <w:t xml:space="preserve"> została wykorzystana poniższa macierz:</w:t>
      </w:r>
    </w:p>
    <w:bookmarkEnd w:id="6"/>
    <w:bookmarkEnd w:id="7"/>
    <w:p w:rsidR="002B4007" w:rsidRDefault="002B4007" w:rsidP="002B4007">
      <w:pPr>
        <w:jc w:val="center"/>
      </w:pPr>
      <w:r w:rsidRPr="002B4007">
        <w:drawing>
          <wp:inline distT="0" distB="0" distL="0" distR="0" wp14:anchorId="746E14F9" wp14:editId="18DD8967">
            <wp:extent cx="4497211" cy="1128269"/>
            <wp:effectExtent l="0" t="0" r="0" b="2540"/>
            <wp:docPr id="5" name="Picture 5" descr="A picture containing clock, me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1545" cy="115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007" w:rsidRDefault="002B4007" w:rsidP="002B4007">
      <w:r>
        <w:t xml:space="preserve">Do rotacji w osi </w:t>
      </w:r>
      <w:r>
        <w:t>z</w:t>
      </w:r>
      <w:r>
        <w:t xml:space="preserve"> została wykorzystana poniższa macierz:</w:t>
      </w:r>
    </w:p>
    <w:p w:rsidR="002B4007" w:rsidRDefault="002B4007" w:rsidP="002B4007">
      <w:pPr>
        <w:jc w:val="center"/>
      </w:pPr>
      <w:r w:rsidRPr="002B4007">
        <w:drawing>
          <wp:inline distT="0" distB="0" distL="0" distR="0" wp14:anchorId="25F4864E" wp14:editId="4A6FB78F">
            <wp:extent cx="4565904" cy="1215964"/>
            <wp:effectExtent l="0" t="0" r="0" b="3810"/>
            <wp:docPr id="6" name="Picture 6" descr="A picture containing clock, me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5321" cy="123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AFD" w:rsidRDefault="00C61AFD" w:rsidP="002B4007">
      <w:pPr>
        <w:pStyle w:val="Heading1"/>
      </w:pPr>
      <w:r>
        <w:t>Mapowanie punktów 3d na płótno ekranu</w:t>
      </w:r>
    </w:p>
    <w:p w:rsidR="00C61AFD" w:rsidRDefault="00C61AFD" w:rsidP="00D34A25">
      <w:pPr>
        <w:jc w:val="both"/>
      </w:pPr>
      <w:r w:rsidRPr="00C61AFD">
        <w:t xml:space="preserve">W celu narysowania punktów na ekranie wartości 3d są </w:t>
      </w:r>
      <w:r>
        <w:t xml:space="preserve">rzutowane na płaszczyznę ekranu kamery. </w:t>
      </w:r>
      <w:r w:rsidRPr="00C61AFD">
        <w:t xml:space="preserve">Dzięki temu, że zastosowany wzór uwzględnia wartość ogniskowej łatwe jest zaimplementowanie </w:t>
      </w:r>
      <w:r>
        <w:t>przybliżania i oddalania obrazu (zoom).</w:t>
      </w:r>
    </w:p>
    <w:p w:rsidR="00E8548E" w:rsidRPr="00E8548E" w:rsidRDefault="00E8548E" w:rsidP="00C61AFD">
      <w:r w:rsidRPr="00E8548E">
        <w:t>Do rzutowania punktów została wykorzystana poniż</w:t>
      </w:r>
      <w:r>
        <w:t>sza funkcja.</w:t>
      </w:r>
    </w:p>
    <w:p w:rsidR="00C61AFD" w:rsidRPr="00C61AFD" w:rsidRDefault="00C61AFD" w:rsidP="00C61AFD">
      <w:pPr>
        <w:shd w:val="clear" w:color="auto" w:fill="FFFFFF"/>
        <w:spacing w:after="0" w:line="300" w:lineRule="atLeast"/>
        <w:rPr>
          <w:rFonts w:ascii=" Fira Code" w:eastAsia="Times New Roman" w:hAnsi=" Fira Code" w:cs="Times New Roman"/>
          <w:color w:val="000000"/>
          <w:sz w:val="15"/>
          <w:szCs w:val="15"/>
          <w:lang w:val="en-PL" w:eastAsia="en-GB"/>
        </w:rPr>
      </w:pPr>
      <w:r w:rsidRPr="00C61AFD">
        <w:rPr>
          <w:rFonts w:ascii=" Fira Code" w:eastAsia="Times New Roman" w:hAnsi=" Fira Code" w:cs="Times New Roman"/>
          <w:color w:val="0000FF"/>
          <w:sz w:val="15"/>
          <w:szCs w:val="15"/>
          <w:lang w:val="en-PL" w:eastAsia="en-GB"/>
        </w:rPr>
        <w:t>def</w:t>
      </w:r>
      <w:r w:rsidRPr="00C61AFD">
        <w:rPr>
          <w:rFonts w:ascii=" Fira Code" w:eastAsia="Times New Roman" w:hAnsi=" Fira Code" w:cs="Times New Roman"/>
          <w:color w:val="000000"/>
          <w:sz w:val="15"/>
          <w:szCs w:val="15"/>
          <w:lang w:val="en-PL" w:eastAsia="en-GB"/>
        </w:rPr>
        <w:t xml:space="preserve"> </w:t>
      </w:r>
      <w:r w:rsidRPr="00C61AFD">
        <w:rPr>
          <w:rFonts w:ascii=" Fira Code" w:eastAsia="Times New Roman" w:hAnsi=" Fira Code" w:cs="Times New Roman"/>
          <w:color w:val="795E26"/>
          <w:sz w:val="15"/>
          <w:szCs w:val="15"/>
          <w:lang w:val="en-PL" w:eastAsia="en-GB"/>
        </w:rPr>
        <w:t>translate_3d_to_2d</w:t>
      </w:r>
      <w:r w:rsidRPr="00C61AFD">
        <w:rPr>
          <w:rFonts w:ascii=" Fira Code" w:eastAsia="Times New Roman" w:hAnsi=" Fira Code" w:cs="Times New Roman"/>
          <w:color w:val="000000"/>
          <w:sz w:val="15"/>
          <w:szCs w:val="15"/>
          <w:lang w:val="en-PL" w:eastAsia="en-GB"/>
        </w:rPr>
        <w:t>(</w:t>
      </w:r>
      <w:r w:rsidRPr="00C61AFD">
        <w:rPr>
          <w:rFonts w:ascii=" Fira Code" w:eastAsia="Times New Roman" w:hAnsi=" Fira Code" w:cs="Times New Roman"/>
          <w:color w:val="001080"/>
          <w:sz w:val="15"/>
          <w:szCs w:val="15"/>
          <w:lang w:val="en-PL" w:eastAsia="en-GB"/>
        </w:rPr>
        <w:t>point_3d</w:t>
      </w:r>
      <w:r w:rsidRPr="00C61AFD">
        <w:rPr>
          <w:rFonts w:ascii=" Fira Code" w:eastAsia="Times New Roman" w:hAnsi=" Fira Code" w:cs="Times New Roman"/>
          <w:color w:val="000000"/>
          <w:sz w:val="15"/>
          <w:szCs w:val="15"/>
          <w:lang w:val="en-PL" w:eastAsia="en-GB"/>
        </w:rPr>
        <w:t xml:space="preserve">: np.array, </w:t>
      </w:r>
      <w:r w:rsidRPr="00C61AFD">
        <w:rPr>
          <w:rFonts w:ascii=" Fira Code" w:eastAsia="Times New Roman" w:hAnsi=" Fira Code" w:cs="Times New Roman"/>
          <w:color w:val="001080"/>
          <w:sz w:val="15"/>
          <w:szCs w:val="15"/>
          <w:lang w:val="en-PL" w:eastAsia="en-GB"/>
        </w:rPr>
        <w:t>view_width</w:t>
      </w:r>
      <w:r w:rsidRPr="00C61AFD">
        <w:rPr>
          <w:rFonts w:ascii=" Fira Code" w:eastAsia="Times New Roman" w:hAnsi=" Fira Code" w:cs="Times New Roman"/>
          <w:color w:val="000000"/>
          <w:sz w:val="15"/>
          <w:szCs w:val="15"/>
          <w:lang w:val="en-PL" w:eastAsia="en-GB"/>
        </w:rPr>
        <w:t xml:space="preserve">: </w:t>
      </w:r>
      <w:r w:rsidRPr="00C61AFD">
        <w:rPr>
          <w:rFonts w:ascii=" Fira Code" w:eastAsia="Times New Roman" w:hAnsi=" Fira Code" w:cs="Times New Roman"/>
          <w:color w:val="267F99"/>
          <w:sz w:val="15"/>
          <w:szCs w:val="15"/>
          <w:lang w:val="en-PL" w:eastAsia="en-GB"/>
        </w:rPr>
        <w:t>float</w:t>
      </w:r>
      <w:r w:rsidRPr="00C61AFD">
        <w:rPr>
          <w:rFonts w:ascii=" Fira Code" w:eastAsia="Times New Roman" w:hAnsi=" Fira Code" w:cs="Times New Roman"/>
          <w:color w:val="000000"/>
          <w:sz w:val="15"/>
          <w:szCs w:val="15"/>
          <w:lang w:val="en-PL" w:eastAsia="en-GB"/>
        </w:rPr>
        <w:t xml:space="preserve">, </w:t>
      </w:r>
      <w:r w:rsidRPr="00C61AFD">
        <w:rPr>
          <w:rFonts w:ascii=" Fira Code" w:eastAsia="Times New Roman" w:hAnsi=" Fira Code" w:cs="Times New Roman"/>
          <w:color w:val="001080"/>
          <w:sz w:val="15"/>
          <w:szCs w:val="15"/>
          <w:lang w:val="en-PL" w:eastAsia="en-GB"/>
        </w:rPr>
        <w:t>view_heigh</w:t>
      </w:r>
      <w:r w:rsidRPr="00C61AFD">
        <w:rPr>
          <w:rFonts w:ascii=" Fira Code" w:eastAsia="Times New Roman" w:hAnsi=" Fira Code" w:cs="Times New Roman"/>
          <w:color w:val="000000"/>
          <w:sz w:val="15"/>
          <w:szCs w:val="15"/>
          <w:lang w:val="en-PL" w:eastAsia="en-GB"/>
        </w:rPr>
        <w:t xml:space="preserve">: </w:t>
      </w:r>
      <w:r w:rsidRPr="00C61AFD">
        <w:rPr>
          <w:rFonts w:ascii=" Fira Code" w:eastAsia="Times New Roman" w:hAnsi=" Fira Code" w:cs="Times New Roman"/>
          <w:color w:val="267F99"/>
          <w:sz w:val="15"/>
          <w:szCs w:val="15"/>
          <w:lang w:val="en-PL" w:eastAsia="en-GB"/>
        </w:rPr>
        <w:t>float</w:t>
      </w:r>
      <w:r w:rsidRPr="00C61AFD">
        <w:rPr>
          <w:rFonts w:ascii=" Fira Code" w:eastAsia="Times New Roman" w:hAnsi=" Fira Code" w:cs="Times New Roman"/>
          <w:color w:val="000000"/>
          <w:sz w:val="15"/>
          <w:szCs w:val="15"/>
          <w:lang w:val="en-PL" w:eastAsia="en-GB"/>
        </w:rPr>
        <w:t xml:space="preserve">, </w:t>
      </w:r>
      <w:r w:rsidRPr="00C61AFD">
        <w:rPr>
          <w:rFonts w:ascii=" Fira Code" w:eastAsia="Times New Roman" w:hAnsi=" Fira Code" w:cs="Times New Roman"/>
          <w:color w:val="001080"/>
          <w:sz w:val="15"/>
          <w:szCs w:val="15"/>
          <w:lang w:val="en-PL" w:eastAsia="en-GB"/>
        </w:rPr>
        <w:t>focal</w:t>
      </w:r>
      <w:r w:rsidRPr="00C61AFD">
        <w:rPr>
          <w:rFonts w:ascii=" Fira Code" w:eastAsia="Times New Roman" w:hAnsi=" Fira Code" w:cs="Times New Roman"/>
          <w:color w:val="000000"/>
          <w:sz w:val="15"/>
          <w:szCs w:val="15"/>
          <w:lang w:val="en-PL" w:eastAsia="en-GB"/>
        </w:rPr>
        <w:t xml:space="preserve">: </w:t>
      </w:r>
      <w:r w:rsidRPr="00C61AFD">
        <w:rPr>
          <w:rFonts w:ascii=" Fira Code" w:eastAsia="Times New Roman" w:hAnsi=" Fira Code" w:cs="Times New Roman"/>
          <w:color w:val="267F99"/>
          <w:sz w:val="15"/>
          <w:szCs w:val="15"/>
          <w:lang w:val="en-PL" w:eastAsia="en-GB"/>
        </w:rPr>
        <w:t>float</w:t>
      </w:r>
      <w:r w:rsidRPr="00C61AFD">
        <w:rPr>
          <w:rFonts w:ascii=" Fira Code" w:eastAsia="Times New Roman" w:hAnsi=" Fira Code" w:cs="Times New Roman"/>
          <w:color w:val="000000"/>
          <w:sz w:val="15"/>
          <w:szCs w:val="15"/>
          <w:lang w:val="en-PL" w:eastAsia="en-GB"/>
        </w:rPr>
        <w:t>) -&gt; Tuple[</w:t>
      </w:r>
      <w:r w:rsidRPr="00C61AFD">
        <w:rPr>
          <w:rFonts w:ascii=" Fira Code" w:eastAsia="Times New Roman" w:hAnsi=" Fira Code" w:cs="Times New Roman"/>
          <w:color w:val="267F99"/>
          <w:sz w:val="15"/>
          <w:szCs w:val="15"/>
          <w:lang w:val="en-PL" w:eastAsia="en-GB"/>
        </w:rPr>
        <w:t>float</w:t>
      </w:r>
      <w:r w:rsidRPr="00C61AFD">
        <w:rPr>
          <w:rFonts w:ascii=" Fira Code" w:eastAsia="Times New Roman" w:hAnsi=" Fira Code" w:cs="Times New Roman"/>
          <w:color w:val="000000"/>
          <w:sz w:val="15"/>
          <w:szCs w:val="15"/>
          <w:lang w:val="en-PL" w:eastAsia="en-GB"/>
        </w:rPr>
        <w:t xml:space="preserve">, </w:t>
      </w:r>
      <w:r w:rsidRPr="00C61AFD">
        <w:rPr>
          <w:rFonts w:ascii=" Fira Code" w:eastAsia="Times New Roman" w:hAnsi=" Fira Code" w:cs="Times New Roman"/>
          <w:color w:val="267F99"/>
          <w:sz w:val="15"/>
          <w:szCs w:val="15"/>
          <w:lang w:val="en-PL" w:eastAsia="en-GB"/>
        </w:rPr>
        <w:t>float</w:t>
      </w:r>
      <w:r w:rsidRPr="00C61AFD">
        <w:rPr>
          <w:rFonts w:ascii=" Fira Code" w:eastAsia="Times New Roman" w:hAnsi=" Fira Code" w:cs="Times New Roman"/>
          <w:color w:val="000000"/>
          <w:sz w:val="15"/>
          <w:szCs w:val="15"/>
          <w:lang w:val="en-PL" w:eastAsia="en-GB"/>
        </w:rPr>
        <w:t>]:</w:t>
      </w:r>
    </w:p>
    <w:p w:rsidR="00C61AFD" w:rsidRPr="00C61AFD" w:rsidRDefault="00C61AFD" w:rsidP="00C61AFD">
      <w:pPr>
        <w:shd w:val="clear" w:color="auto" w:fill="FFFFFF"/>
        <w:spacing w:after="0" w:line="300" w:lineRule="atLeast"/>
        <w:rPr>
          <w:rFonts w:ascii=" Fira Code" w:eastAsia="Times New Roman" w:hAnsi=" Fira Code" w:cs="Times New Roman"/>
          <w:color w:val="000000"/>
          <w:sz w:val="15"/>
          <w:szCs w:val="15"/>
          <w:lang w:val="en-PL" w:eastAsia="en-GB"/>
        </w:rPr>
      </w:pPr>
      <w:r w:rsidRPr="00C61AFD">
        <w:rPr>
          <w:rFonts w:ascii=" Fira Code" w:eastAsia="Times New Roman" w:hAnsi=" Fira Code" w:cs="Times New Roman"/>
          <w:color w:val="000000"/>
          <w:sz w:val="15"/>
          <w:szCs w:val="15"/>
          <w:lang w:val="en-PL" w:eastAsia="en-GB"/>
        </w:rPr>
        <w:t xml:space="preserve">    </w:t>
      </w:r>
      <w:r w:rsidRPr="00C61AFD">
        <w:rPr>
          <w:rFonts w:ascii=" Fira Code" w:eastAsia="Times New Roman" w:hAnsi=" Fira Code" w:cs="Times New Roman"/>
          <w:color w:val="A31515"/>
          <w:sz w:val="15"/>
          <w:szCs w:val="15"/>
          <w:lang w:val="en-PL" w:eastAsia="en-GB"/>
        </w:rPr>
        <w:t>"""Map 3D point to 2D value that can be displayed"""</w:t>
      </w:r>
    </w:p>
    <w:p w:rsidR="00C61AFD" w:rsidRPr="00C61AFD" w:rsidRDefault="00C61AFD" w:rsidP="00C61AFD">
      <w:pPr>
        <w:shd w:val="clear" w:color="auto" w:fill="FFFFFF"/>
        <w:spacing w:after="0" w:line="300" w:lineRule="atLeast"/>
        <w:rPr>
          <w:rFonts w:ascii=" Fira Code" w:eastAsia="Times New Roman" w:hAnsi=" Fira Code" w:cs="Times New Roman"/>
          <w:color w:val="000000"/>
          <w:sz w:val="15"/>
          <w:szCs w:val="15"/>
          <w:lang w:val="en-PL" w:eastAsia="en-GB"/>
        </w:rPr>
      </w:pPr>
      <w:r w:rsidRPr="00C61AFD">
        <w:rPr>
          <w:rFonts w:ascii=" Fira Code" w:eastAsia="Times New Roman" w:hAnsi=" Fira Code" w:cs="Times New Roman"/>
          <w:color w:val="000000"/>
          <w:sz w:val="15"/>
          <w:szCs w:val="15"/>
          <w:lang w:val="en-PL" w:eastAsia="en-GB"/>
        </w:rPr>
        <w:t xml:space="preserve">    from_focal = focal / point_3d[</w:t>
      </w:r>
      <w:r w:rsidRPr="00C61AFD">
        <w:rPr>
          <w:rFonts w:ascii=" Fira Code" w:eastAsia="Times New Roman" w:hAnsi=" Fira Code" w:cs="Times New Roman"/>
          <w:color w:val="098658"/>
          <w:sz w:val="15"/>
          <w:szCs w:val="15"/>
          <w:lang w:val="en-PL" w:eastAsia="en-GB"/>
        </w:rPr>
        <w:t>1</w:t>
      </w:r>
      <w:r w:rsidRPr="00C61AFD">
        <w:rPr>
          <w:rFonts w:ascii=" Fira Code" w:eastAsia="Times New Roman" w:hAnsi=" Fira Code" w:cs="Times New Roman"/>
          <w:color w:val="000000"/>
          <w:sz w:val="15"/>
          <w:szCs w:val="15"/>
          <w:lang w:val="en-PL" w:eastAsia="en-GB"/>
        </w:rPr>
        <w:t>]</w:t>
      </w:r>
    </w:p>
    <w:p w:rsidR="00C61AFD" w:rsidRPr="00C61AFD" w:rsidRDefault="00C61AFD" w:rsidP="00C61AFD">
      <w:pPr>
        <w:shd w:val="clear" w:color="auto" w:fill="FFFFFF"/>
        <w:spacing w:after="0" w:line="300" w:lineRule="atLeast"/>
        <w:rPr>
          <w:rFonts w:ascii=" Fira Code" w:eastAsia="Times New Roman" w:hAnsi=" Fira Code" w:cs="Times New Roman"/>
          <w:color w:val="000000"/>
          <w:sz w:val="15"/>
          <w:szCs w:val="15"/>
          <w:lang w:val="en-PL" w:eastAsia="en-GB"/>
        </w:rPr>
      </w:pPr>
      <w:r w:rsidRPr="00C61AFD">
        <w:rPr>
          <w:rFonts w:ascii=" Fira Code" w:eastAsia="Times New Roman" w:hAnsi=" Fira Code" w:cs="Times New Roman"/>
          <w:color w:val="000000"/>
          <w:sz w:val="15"/>
          <w:szCs w:val="15"/>
          <w:lang w:val="en-PL" w:eastAsia="en-GB"/>
        </w:rPr>
        <w:t xml:space="preserve">    x = from_focal * point_3d[</w:t>
      </w:r>
      <w:r w:rsidRPr="00C61AFD">
        <w:rPr>
          <w:rFonts w:ascii=" Fira Code" w:eastAsia="Times New Roman" w:hAnsi=" Fira Code" w:cs="Times New Roman"/>
          <w:color w:val="098658"/>
          <w:sz w:val="15"/>
          <w:szCs w:val="15"/>
          <w:lang w:val="en-PL" w:eastAsia="en-GB"/>
        </w:rPr>
        <w:t>0</w:t>
      </w:r>
      <w:r w:rsidRPr="00C61AFD">
        <w:rPr>
          <w:rFonts w:ascii=" Fira Code" w:eastAsia="Times New Roman" w:hAnsi=" Fira Code" w:cs="Times New Roman"/>
          <w:color w:val="000000"/>
          <w:sz w:val="15"/>
          <w:szCs w:val="15"/>
          <w:lang w:val="en-PL" w:eastAsia="en-GB"/>
        </w:rPr>
        <w:t xml:space="preserve">] + view_width / </w:t>
      </w:r>
      <w:r w:rsidRPr="00C61AFD">
        <w:rPr>
          <w:rFonts w:ascii=" Fira Code" w:eastAsia="Times New Roman" w:hAnsi=" Fira Code" w:cs="Times New Roman"/>
          <w:color w:val="098658"/>
          <w:sz w:val="15"/>
          <w:szCs w:val="15"/>
          <w:lang w:val="en-PL" w:eastAsia="en-GB"/>
        </w:rPr>
        <w:t>2</w:t>
      </w:r>
    </w:p>
    <w:p w:rsidR="00C61AFD" w:rsidRPr="00C61AFD" w:rsidRDefault="00C61AFD" w:rsidP="00C61AFD">
      <w:pPr>
        <w:shd w:val="clear" w:color="auto" w:fill="FFFFFF"/>
        <w:spacing w:after="0" w:line="300" w:lineRule="atLeast"/>
        <w:rPr>
          <w:rFonts w:ascii=" Fira Code" w:eastAsia="Times New Roman" w:hAnsi=" Fira Code" w:cs="Times New Roman"/>
          <w:color w:val="000000"/>
          <w:sz w:val="15"/>
          <w:szCs w:val="15"/>
          <w:lang w:val="en-PL" w:eastAsia="en-GB"/>
        </w:rPr>
      </w:pPr>
      <w:r w:rsidRPr="00C61AFD">
        <w:rPr>
          <w:rFonts w:ascii=" Fira Code" w:eastAsia="Times New Roman" w:hAnsi=" Fira Code" w:cs="Times New Roman"/>
          <w:color w:val="000000"/>
          <w:sz w:val="15"/>
          <w:szCs w:val="15"/>
          <w:lang w:val="en-PL" w:eastAsia="en-GB"/>
        </w:rPr>
        <w:t xml:space="preserve">    y = view_heigh / </w:t>
      </w:r>
      <w:r w:rsidRPr="00C61AFD">
        <w:rPr>
          <w:rFonts w:ascii=" Fira Code" w:eastAsia="Times New Roman" w:hAnsi=" Fira Code" w:cs="Times New Roman"/>
          <w:color w:val="098658"/>
          <w:sz w:val="15"/>
          <w:szCs w:val="15"/>
          <w:lang w:val="en-PL" w:eastAsia="en-GB"/>
        </w:rPr>
        <w:t>2</w:t>
      </w:r>
      <w:r w:rsidRPr="00C61AFD">
        <w:rPr>
          <w:rFonts w:ascii=" Fira Code" w:eastAsia="Times New Roman" w:hAnsi=" Fira Code" w:cs="Times New Roman"/>
          <w:color w:val="000000"/>
          <w:sz w:val="15"/>
          <w:szCs w:val="15"/>
          <w:lang w:val="en-PL" w:eastAsia="en-GB"/>
        </w:rPr>
        <w:t xml:space="preserve"> - from_focal * point_3d[</w:t>
      </w:r>
      <w:r w:rsidRPr="00C61AFD">
        <w:rPr>
          <w:rFonts w:ascii=" Fira Code" w:eastAsia="Times New Roman" w:hAnsi=" Fira Code" w:cs="Times New Roman"/>
          <w:color w:val="098658"/>
          <w:sz w:val="15"/>
          <w:szCs w:val="15"/>
          <w:lang w:val="en-PL" w:eastAsia="en-GB"/>
        </w:rPr>
        <w:t>2</w:t>
      </w:r>
      <w:r w:rsidRPr="00C61AFD">
        <w:rPr>
          <w:rFonts w:ascii=" Fira Code" w:eastAsia="Times New Roman" w:hAnsi=" Fira Code" w:cs="Times New Roman"/>
          <w:color w:val="000000"/>
          <w:sz w:val="15"/>
          <w:szCs w:val="15"/>
          <w:lang w:val="en-PL" w:eastAsia="en-GB"/>
        </w:rPr>
        <w:t>]</w:t>
      </w:r>
    </w:p>
    <w:p w:rsidR="00C61AFD" w:rsidRPr="00C61AFD" w:rsidRDefault="00C61AFD" w:rsidP="00C61AFD">
      <w:pPr>
        <w:shd w:val="clear" w:color="auto" w:fill="FFFFFF"/>
        <w:spacing w:after="0" w:line="300" w:lineRule="atLeast"/>
        <w:rPr>
          <w:rFonts w:ascii=" Fira Code" w:eastAsia="Times New Roman" w:hAnsi=" Fira Code" w:cs="Times New Roman"/>
          <w:color w:val="000000"/>
          <w:sz w:val="15"/>
          <w:szCs w:val="15"/>
          <w:lang w:val="en-PL" w:eastAsia="en-GB"/>
        </w:rPr>
      </w:pPr>
    </w:p>
    <w:p w:rsidR="00C61AFD" w:rsidRPr="00C61AFD" w:rsidRDefault="00C61AFD" w:rsidP="00C61AFD">
      <w:pPr>
        <w:shd w:val="clear" w:color="auto" w:fill="FFFFFF"/>
        <w:spacing w:after="0" w:line="300" w:lineRule="atLeast"/>
        <w:rPr>
          <w:rFonts w:ascii=" Fira Code" w:eastAsia="Times New Roman" w:hAnsi=" Fira Code" w:cs="Times New Roman"/>
          <w:color w:val="000000"/>
          <w:sz w:val="15"/>
          <w:szCs w:val="15"/>
          <w:lang w:val="en-PL" w:eastAsia="en-GB"/>
        </w:rPr>
      </w:pPr>
      <w:r w:rsidRPr="00C61AFD">
        <w:rPr>
          <w:rFonts w:ascii=" Fira Code" w:eastAsia="Times New Roman" w:hAnsi=" Fira Code" w:cs="Times New Roman"/>
          <w:color w:val="000000"/>
          <w:sz w:val="15"/>
          <w:szCs w:val="15"/>
          <w:lang w:val="en-PL" w:eastAsia="en-GB"/>
        </w:rPr>
        <w:t xml:space="preserve">    </w:t>
      </w:r>
      <w:r w:rsidRPr="00C61AFD">
        <w:rPr>
          <w:rFonts w:ascii=" Fira Code" w:eastAsia="Times New Roman" w:hAnsi=" Fira Code" w:cs="Times New Roman"/>
          <w:color w:val="AF00DB"/>
          <w:sz w:val="15"/>
          <w:szCs w:val="15"/>
          <w:lang w:val="en-PL" w:eastAsia="en-GB"/>
        </w:rPr>
        <w:t>return</w:t>
      </w:r>
      <w:r w:rsidRPr="00C61AFD">
        <w:rPr>
          <w:rFonts w:ascii=" Fira Code" w:eastAsia="Times New Roman" w:hAnsi=" Fira Code" w:cs="Times New Roman"/>
          <w:color w:val="000000"/>
          <w:sz w:val="15"/>
          <w:szCs w:val="15"/>
          <w:lang w:val="en-PL" w:eastAsia="en-GB"/>
        </w:rPr>
        <w:t xml:space="preserve"> x, y</w:t>
      </w:r>
    </w:p>
    <w:p w:rsidR="00C61AFD" w:rsidRPr="00C61AFD" w:rsidRDefault="00C61AFD" w:rsidP="00C61AFD"/>
    <w:p w:rsidR="002B4007" w:rsidRDefault="002B4007" w:rsidP="002B4007">
      <w:pPr>
        <w:pStyle w:val="Heading1"/>
      </w:pPr>
      <w:r>
        <w:lastRenderedPageBreak/>
        <w:t>Przykłady działania programu</w:t>
      </w:r>
    </w:p>
    <w:p w:rsidR="00795B12" w:rsidRDefault="00100D2B" w:rsidP="00D34A25">
      <w:pPr>
        <w:jc w:val="both"/>
      </w:pPr>
      <w:hyperlink r:id="rId13" w:history="1">
        <w:r w:rsidRPr="00100D2B">
          <w:rPr>
            <w:rStyle w:val="Hyperlink"/>
          </w:rPr>
          <w:t>Nagranie prezentujące działanie programu</w:t>
        </w:r>
      </w:hyperlink>
      <w:r>
        <w:t>.</w:t>
      </w:r>
      <w:r w:rsidR="00795B12">
        <w:t xml:space="preserve"> Nie prezentuje ono niestety funkcji zoom, jednak jest ona widoczna na 3 grafice poniżej.</w:t>
      </w:r>
    </w:p>
    <w:p w:rsidR="00100D2B" w:rsidRDefault="00100D2B" w:rsidP="002B4007">
      <w:r>
        <w:t>Jeśli wystąpiłby problem z nagraniem to poniższe zrzuty ekranu przedstawiają generowane grafiki.</w:t>
      </w:r>
    </w:p>
    <w:p w:rsidR="00C61AFD" w:rsidRDefault="00C61AFD" w:rsidP="00197E2C">
      <w:pPr>
        <w:jc w:val="center"/>
        <w:rPr>
          <w:noProof/>
        </w:rPr>
      </w:pPr>
      <w:r w:rsidRPr="00C61AFD">
        <w:drawing>
          <wp:inline distT="0" distB="0" distL="0" distR="0" wp14:anchorId="05FC299F" wp14:editId="6E1C416A">
            <wp:extent cx="2400750" cy="2487020"/>
            <wp:effectExtent l="0" t="0" r="0" b="0"/>
            <wp:docPr id="7" name="Picture 7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21760" cy="25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1AFD">
        <w:drawing>
          <wp:inline distT="0" distB="0" distL="0" distR="0" wp14:anchorId="7A1C7950" wp14:editId="234EE7AF">
            <wp:extent cx="2400352" cy="2486608"/>
            <wp:effectExtent l="0" t="0" r="0" b="0"/>
            <wp:docPr id="8" name="Picture 8" descr="A picture containing st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21118" cy="25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1AFD">
        <w:rPr>
          <w:noProof/>
        </w:rPr>
        <w:drawing>
          <wp:inline distT="0" distB="0" distL="0" distR="0" wp14:anchorId="5AABD790" wp14:editId="64A4C2CC">
            <wp:extent cx="2392240" cy="2478206"/>
            <wp:effectExtent l="0" t="0" r="0" b="0"/>
            <wp:docPr id="10" name="Picture 10" descr="A picture containing st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12138" cy="249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1AFD">
        <w:rPr>
          <w:noProof/>
        </w:rPr>
        <w:drawing>
          <wp:inline distT="0" distB="0" distL="0" distR="0" wp14:anchorId="4026C4A0" wp14:editId="3B3F5066">
            <wp:extent cx="2423940" cy="2511044"/>
            <wp:effectExtent l="0" t="0" r="0" b="0"/>
            <wp:docPr id="11" name="Picture 1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46936" cy="253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AFD" w:rsidRDefault="00B02E7A" w:rsidP="00B02E7A">
      <w:pPr>
        <w:pStyle w:val="Heading1"/>
      </w:pPr>
      <w:r>
        <w:t>Obsługa programu</w:t>
      </w:r>
    </w:p>
    <w:p w:rsidR="00000798" w:rsidRDefault="00B02E7A" w:rsidP="00D34A25">
      <w:pPr>
        <w:jc w:val="both"/>
      </w:pPr>
      <w:r>
        <w:t xml:space="preserve">Do uruchomienia programu potrzeby jest Python3 z zainstalowanymi bibliotekami </w:t>
      </w:r>
      <w:proofErr w:type="spellStart"/>
      <w:r>
        <w:t>numpy</w:t>
      </w:r>
      <w:proofErr w:type="spellEnd"/>
      <w:r>
        <w:t xml:space="preserve"> (do operacji na macierzach) i </w:t>
      </w:r>
      <w:proofErr w:type="spellStart"/>
      <w:r>
        <w:t>pygame</w:t>
      </w:r>
      <w:proofErr w:type="spellEnd"/>
      <w:r>
        <w:t xml:space="preserve"> (do rysowania linii i okręgów)</w:t>
      </w:r>
      <w:r w:rsidR="00000798">
        <w:t>. Następnie wystarczy uruchomić skrypt main.py.</w:t>
      </w:r>
    </w:p>
    <w:p w:rsidR="00000798" w:rsidRDefault="00000798" w:rsidP="00D34A25">
      <w:pPr>
        <w:jc w:val="both"/>
      </w:pPr>
      <w:r>
        <w:t xml:space="preserve">Program po uruchomieniu wczyta modele z folderu </w:t>
      </w:r>
      <w:proofErr w:type="spellStart"/>
      <w:r>
        <w:rPr>
          <w:i/>
          <w:iCs/>
        </w:rPr>
        <w:t>models</w:t>
      </w:r>
      <w:proofErr w:type="spellEnd"/>
      <w:r>
        <w:t xml:space="preserve">. Modele są w postaci listy linii, gdzie pierwsze 3 wartości to współrzędnie punktu początkowego linii, a 3 kolejne to współrzędne końca linii. Na podstawie podanych linii tworzone są wierzchołki oraz krawędzie </w:t>
      </w:r>
      <w:r w:rsidR="00EE441C">
        <w:t>wyświetlanych modeli.</w:t>
      </w:r>
    </w:p>
    <w:p w:rsidR="00B6584E" w:rsidRDefault="00B6584E" w:rsidP="00B6584E">
      <w:pPr>
        <w:pStyle w:val="Heading2"/>
      </w:pPr>
      <w:r>
        <w:t>Sterowanie</w:t>
      </w:r>
    </w:p>
    <w:p w:rsidR="00B6584E" w:rsidRDefault="00B6584E" w:rsidP="00B6584E">
      <w:pPr>
        <w:contextualSpacing/>
      </w:pPr>
      <w:r>
        <w:t>Za poruszanie kamerą odpowiadają klawisze w, a, s, d lub klawisze strzałek.</w:t>
      </w:r>
    </w:p>
    <w:p w:rsidR="00B6584E" w:rsidRDefault="00B6584E" w:rsidP="00B6584E">
      <w:pPr>
        <w:contextualSpacing/>
      </w:pPr>
      <w:r>
        <w:t xml:space="preserve">Za zmianę ogniskowej dopowiadają </w:t>
      </w:r>
      <w:proofErr w:type="gramStart"/>
      <w:r>
        <w:t>klawisze -,</w:t>
      </w:r>
      <w:proofErr w:type="gramEnd"/>
      <w:r>
        <w:t xml:space="preserve"> =</w:t>
      </w:r>
      <w:r w:rsidR="00D34A25">
        <w:t>.</w:t>
      </w:r>
    </w:p>
    <w:p w:rsidR="00D34A25" w:rsidRDefault="00D34A25" w:rsidP="00B6584E">
      <w:pPr>
        <w:contextualSpacing/>
      </w:pPr>
      <w:r>
        <w:t xml:space="preserve">Za rotacje kamery w osi x odpowiadają klawisze </w:t>
      </w:r>
      <w:proofErr w:type="gramStart"/>
      <w:r>
        <w:t>i,</w:t>
      </w:r>
      <w:proofErr w:type="gramEnd"/>
      <w:r>
        <w:t xml:space="preserve"> k.</w:t>
      </w:r>
    </w:p>
    <w:p w:rsidR="00D34A25" w:rsidRDefault="00D34A25" w:rsidP="00D34A25">
      <w:pPr>
        <w:contextualSpacing/>
      </w:pPr>
      <w:r>
        <w:t xml:space="preserve">Za rotacje kamery w osi </w:t>
      </w:r>
      <w:r>
        <w:t>y</w:t>
      </w:r>
      <w:r>
        <w:t xml:space="preserve"> odpowiadają klawisze </w:t>
      </w:r>
      <w:r>
        <w:t>u</w:t>
      </w:r>
      <w:r>
        <w:t xml:space="preserve">, </w:t>
      </w:r>
      <w:r>
        <w:t>o</w:t>
      </w:r>
      <w:r>
        <w:t>.</w:t>
      </w:r>
    </w:p>
    <w:p w:rsidR="00D34A25" w:rsidRPr="00D34A25" w:rsidRDefault="00D34A25" w:rsidP="00D34A25">
      <w:pPr>
        <w:contextualSpacing/>
      </w:pPr>
      <w:r>
        <w:lastRenderedPageBreak/>
        <w:t xml:space="preserve">Za rotacje kamery w osi </w:t>
      </w:r>
      <w:r>
        <w:t>z</w:t>
      </w:r>
      <w:r>
        <w:t xml:space="preserve"> odpowiadają klawisze </w:t>
      </w:r>
      <w:r>
        <w:t>j</w:t>
      </w:r>
      <w:r>
        <w:t xml:space="preserve">, </w:t>
      </w:r>
      <w:r>
        <w:t>l</w:t>
      </w:r>
      <w:r>
        <w:t>.</w:t>
      </w:r>
    </w:p>
    <w:p w:rsidR="00D34A25" w:rsidRDefault="00D34A25" w:rsidP="00B6584E"/>
    <w:p w:rsidR="00D34A25" w:rsidRDefault="00D34A25" w:rsidP="00D34A25">
      <w:pPr>
        <w:pStyle w:val="Heading1"/>
      </w:pPr>
      <w:r>
        <w:t>Generacja modeli</w:t>
      </w:r>
    </w:p>
    <w:p w:rsidR="00D34A25" w:rsidRDefault="00D34A25" w:rsidP="00D34A25">
      <w:pPr>
        <w:jc w:val="both"/>
      </w:pPr>
      <w:r>
        <w:t xml:space="preserve">Do łatwego tworzenia modeli prostopadłościanów został napisany skrypt </w:t>
      </w:r>
      <w:r w:rsidRPr="00D34A25">
        <w:t>generateModel.py</w:t>
      </w:r>
    </w:p>
    <w:p w:rsidR="00D34A25" w:rsidRPr="00D34A25" w:rsidRDefault="00D34A25" w:rsidP="00D34A25">
      <w:pPr>
        <w:jc w:val="both"/>
      </w:pPr>
      <w:r>
        <w:t>Wymaga on podania współrzędnych jednego wierzchołka sześcianu oraz długości krawędzie w każdej z osi.</w:t>
      </w:r>
    </w:p>
    <w:sectPr w:rsidR="00D34A25" w:rsidRPr="00D34A25" w:rsidSect="009B4C67">
      <w:headerReference w:type="default" r:id="rId18"/>
      <w:footerReference w:type="default" r:id="rId19"/>
      <w:pgSz w:w="11906" w:h="16838"/>
      <w:pgMar w:top="1417" w:right="1417" w:bottom="1417" w:left="1417" w:header="426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C63826" w:rsidRDefault="00C63826" w:rsidP="009B4C67">
      <w:pPr>
        <w:spacing w:after="0" w:line="240" w:lineRule="auto"/>
      </w:pPr>
      <w:r>
        <w:separator/>
      </w:r>
    </w:p>
  </w:endnote>
  <w:endnote w:type="continuationSeparator" w:id="0">
    <w:p w:rsidR="00C63826" w:rsidRDefault="00C63826" w:rsidP="009B4C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 Fira Code">
    <w:panose1 w:val="020B0809050000020004"/>
    <w:charset w:val="00"/>
    <w:family w:val="modern"/>
    <w:notTrueType/>
    <w:pitch w:val="fixed"/>
    <w:sig w:usb0="40000287" w:usb1="02003901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9B4C67" w:rsidRDefault="009B4C67">
    <w:pPr>
      <w:pStyle w:val="Footer"/>
      <w:jc w:val="center"/>
      <w:rPr>
        <w:color w:val="4472C4" w:themeColor="accent1"/>
      </w:rPr>
    </w:pPr>
    <w:r>
      <w:rPr>
        <w:color w:val="4472C4" w:themeColor="accent1"/>
      </w:rPr>
      <w:t xml:space="preserve">Strona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>PAGE  \* Arabic  \* MERGEFORMAT</w:instrText>
    </w:r>
    <w:r>
      <w:rPr>
        <w:color w:val="4472C4" w:themeColor="accent1"/>
      </w:rPr>
      <w:fldChar w:fldCharType="separate"/>
    </w:r>
    <w:r>
      <w:rPr>
        <w:color w:val="4472C4" w:themeColor="accent1"/>
      </w:rPr>
      <w:t>2</w:t>
    </w:r>
    <w:r>
      <w:rPr>
        <w:color w:val="4472C4" w:themeColor="accent1"/>
      </w:rPr>
      <w:fldChar w:fldCharType="end"/>
    </w:r>
    <w:r>
      <w:rPr>
        <w:color w:val="4472C4" w:themeColor="accent1"/>
      </w:rPr>
      <w:t xml:space="preserve"> z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>NUMPAGES \ * arabskie \ * MERGEFORMAT</w:instrText>
    </w:r>
    <w:r>
      <w:rPr>
        <w:color w:val="4472C4" w:themeColor="accent1"/>
      </w:rPr>
      <w:fldChar w:fldCharType="separate"/>
    </w:r>
    <w:r>
      <w:rPr>
        <w:color w:val="4472C4" w:themeColor="accent1"/>
      </w:rPr>
      <w:t>2</w:t>
    </w:r>
    <w:r>
      <w:rPr>
        <w:color w:val="4472C4" w:themeColor="accent1"/>
      </w:rPr>
      <w:fldChar w:fldCharType="end"/>
    </w:r>
  </w:p>
  <w:p w:rsidR="009B4C67" w:rsidRDefault="009B4C6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C63826" w:rsidRDefault="00C63826" w:rsidP="009B4C67">
      <w:pPr>
        <w:spacing w:after="0" w:line="240" w:lineRule="auto"/>
      </w:pPr>
      <w:r>
        <w:separator/>
      </w:r>
    </w:p>
  </w:footnote>
  <w:footnote w:type="continuationSeparator" w:id="0">
    <w:p w:rsidR="00C63826" w:rsidRDefault="00C63826" w:rsidP="009B4C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9B4C67" w:rsidRDefault="009B4C67">
    <w:pPr>
      <w:pStyle w:val="Header"/>
    </w:pPr>
    <w:r>
      <w:rPr>
        <w:b/>
        <w:noProof/>
        <w:color w:val="000000" w:themeColor="text1"/>
      </w:rPr>
      <w:drawing>
        <wp:inline distT="0" distB="0" distL="0" distR="0" wp14:anchorId="46FE2304" wp14:editId="1E923A2E">
          <wp:extent cx="1385218" cy="470174"/>
          <wp:effectExtent l="0" t="0" r="5715" b="6350"/>
          <wp:docPr id="4" name="Obraz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4" name="WE-znak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21533" cy="4825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8"/>
  <w:proofState w:spelling="clean" w:grammar="clean"/>
  <w:attachedTemplate r:id="rId1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66D7"/>
    <w:rsid w:val="00000798"/>
    <w:rsid w:val="00037979"/>
    <w:rsid w:val="00075CE0"/>
    <w:rsid w:val="00100D2B"/>
    <w:rsid w:val="00197E2C"/>
    <w:rsid w:val="002B0FD6"/>
    <w:rsid w:val="002B4007"/>
    <w:rsid w:val="002E7AFC"/>
    <w:rsid w:val="00315461"/>
    <w:rsid w:val="00392191"/>
    <w:rsid w:val="00451575"/>
    <w:rsid w:val="00526C8E"/>
    <w:rsid w:val="005F118E"/>
    <w:rsid w:val="006009EB"/>
    <w:rsid w:val="0063209D"/>
    <w:rsid w:val="006A7B66"/>
    <w:rsid w:val="006C4111"/>
    <w:rsid w:val="00795B12"/>
    <w:rsid w:val="009675E7"/>
    <w:rsid w:val="009B4C67"/>
    <w:rsid w:val="00AA0137"/>
    <w:rsid w:val="00AC4166"/>
    <w:rsid w:val="00B02E7A"/>
    <w:rsid w:val="00B366D7"/>
    <w:rsid w:val="00B6584E"/>
    <w:rsid w:val="00BD0D5D"/>
    <w:rsid w:val="00C61AFD"/>
    <w:rsid w:val="00C63826"/>
    <w:rsid w:val="00D34A25"/>
    <w:rsid w:val="00E50015"/>
    <w:rsid w:val="00E8548E"/>
    <w:rsid w:val="00EE441C"/>
    <w:rsid w:val="00F012B1"/>
    <w:rsid w:val="00F86B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2D9B5516"/>
  <w15:chartTrackingRefBased/>
  <w15:docId w15:val="{75C22E92-D5EE-C449-968D-4AB1EF06D0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4007"/>
  </w:style>
  <w:style w:type="paragraph" w:styleId="Heading1">
    <w:name w:val="heading 1"/>
    <w:basedOn w:val="Normal"/>
    <w:next w:val="Normal"/>
    <w:link w:val="Heading1Char"/>
    <w:uiPriority w:val="9"/>
    <w:qFormat/>
    <w:rsid w:val="000379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12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50015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0015"/>
    <w:rPr>
      <w:rFonts w:asciiTheme="majorHAnsi" w:eastAsiaTheme="majorEastAsia" w:hAnsiTheme="majorHAnsi" w:cstheme="majorBidi"/>
      <w:b/>
      <w:spacing w:val="-10"/>
      <w:kern w:val="28"/>
      <w:sz w:val="56"/>
      <w:szCs w:val="56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9B4C6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4C67"/>
  </w:style>
  <w:style w:type="paragraph" w:styleId="Footer">
    <w:name w:val="footer"/>
    <w:basedOn w:val="Normal"/>
    <w:link w:val="FooterChar"/>
    <w:uiPriority w:val="99"/>
    <w:unhideWhenUsed/>
    <w:rsid w:val="009B4C6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4C67"/>
  </w:style>
  <w:style w:type="character" w:styleId="PlaceholderText">
    <w:name w:val="Placeholder Text"/>
    <w:basedOn w:val="DefaultParagraphFont"/>
    <w:uiPriority w:val="99"/>
    <w:semiHidden/>
    <w:rsid w:val="009B4C67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7979"/>
    <w:pPr>
      <w:numPr>
        <w:ilvl w:val="1"/>
      </w:numPr>
      <w:jc w:val="center"/>
    </w:pPr>
    <w:rPr>
      <w:rFonts w:eastAsiaTheme="minorEastAsia"/>
      <w:b/>
      <w:color w:val="000000" w:themeColor="text1"/>
      <w:spacing w:val="15"/>
      <w:sz w:val="40"/>
    </w:rPr>
  </w:style>
  <w:style w:type="character" w:customStyle="1" w:styleId="SubtitleChar">
    <w:name w:val="Subtitle Char"/>
    <w:basedOn w:val="DefaultParagraphFont"/>
    <w:link w:val="Subtitle"/>
    <w:uiPriority w:val="11"/>
    <w:rsid w:val="00037979"/>
    <w:rPr>
      <w:rFonts w:eastAsiaTheme="minorEastAsia"/>
      <w:b/>
      <w:color w:val="000000" w:themeColor="text1"/>
      <w:spacing w:val="15"/>
      <w:sz w:val="40"/>
    </w:rPr>
  </w:style>
  <w:style w:type="character" w:customStyle="1" w:styleId="Heading1Char">
    <w:name w:val="Heading 1 Char"/>
    <w:basedOn w:val="DefaultParagraphFont"/>
    <w:link w:val="Heading1"/>
    <w:uiPriority w:val="9"/>
    <w:rsid w:val="000379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5F11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118E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F012B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2B0FD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8727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2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07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8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open.gl/transformations" TargetMode="External"/><Relationship Id="rId13" Type="http://schemas.openxmlformats.org/officeDocument/2006/relationships/hyperlink" Target="https://youtu.be/ZblzQJ34KEE" TargetMode="External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glossaryDocument" Target="glossary/document.xml"/><Relationship Id="rId7" Type="http://schemas.openxmlformats.org/officeDocument/2006/relationships/hyperlink" Target="https://github.com/SiwyKrzysiek/perspective-camera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krzysiek/Documents/Studia/Szablon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04FC2AA40909DB45AC90916871CB02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15284B-7EC8-6844-951D-707C3900F91E}"/>
      </w:docPartPr>
      <w:docPartBody>
        <w:p w:rsidR="00000000" w:rsidRDefault="005F6EA7">
          <w:pPr>
            <w:pStyle w:val="04FC2AA40909DB45AC90916871CB027F"/>
          </w:pPr>
          <w:r w:rsidRPr="007F1BCD">
            <w:rPr>
              <w:rStyle w:val="PlaceholderText"/>
            </w:rPr>
            <w:t>[Autor]</w:t>
          </w:r>
        </w:p>
      </w:docPartBody>
    </w:docPart>
    <w:docPart>
      <w:docPartPr>
        <w:name w:val="65E777727337C6409BB60CE889768E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75AAA89-111B-2C47-8604-F097E734DB36}"/>
      </w:docPartPr>
      <w:docPartBody>
        <w:p w:rsidR="00000000" w:rsidRDefault="005F6EA7">
          <w:pPr>
            <w:pStyle w:val="65E777727337C6409BB60CE889768EF6"/>
          </w:pPr>
          <w:r w:rsidRPr="007F1BCD">
            <w:rPr>
              <w:rStyle w:val="PlaceholderText"/>
            </w:rPr>
            <w:t>[Tytuł]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 Fira Code">
    <w:panose1 w:val="020B0809050000020004"/>
    <w:charset w:val="00"/>
    <w:family w:val="modern"/>
    <w:notTrueType/>
    <w:pitch w:val="fixed"/>
    <w:sig w:usb0="40000287" w:usb1="02003901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EA7"/>
    <w:rsid w:val="005F6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PL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04FC2AA40909DB45AC90916871CB027F">
    <w:name w:val="04FC2AA40909DB45AC90916871CB027F"/>
  </w:style>
  <w:style w:type="paragraph" w:customStyle="1" w:styleId="65E777727337C6409BB60CE889768EF6">
    <w:name w:val="65E777727337C6409BB60CE889768EF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C8723F-8B10-014D-9152-5B02BB73D0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Szablon.dotx</Template>
  <TotalTime>41</TotalTime>
  <Pages>4</Pages>
  <Words>644</Words>
  <Characters>3675</Characters>
  <Application>Microsoft Office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Projekt 1 - Sprawozdanie</dc:title>
  <dc:subject/>
  <dc:creator>Krzysztof Dąbrowski</dc:creator>
  <cp:keywords/>
  <dc:description/>
  <cp:lastModifiedBy>Dąbrowski Krzysztof 7 (STUD)</cp:lastModifiedBy>
  <cp:revision>24</cp:revision>
  <dcterms:created xsi:type="dcterms:W3CDTF">2020-03-30T19:54:00Z</dcterms:created>
  <dcterms:modified xsi:type="dcterms:W3CDTF">2020-03-30T21:42:00Z</dcterms:modified>
</cp:coreProperties>
</file>